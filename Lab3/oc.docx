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600543" w14:textId="3D77E6B1" w:rsidR="00A00B23" w:rsidRPr="00A00B23" w:rsidRDefault="00A00B23" w:rsidP="00994822">
      <w:pPr>
        <w:rPr>
          <w:b/>
          <w:lang w:val="en-GB"/>
        </w:rPr>
      </w:pPr>
      <w:r w:rsidRPr="00A00B23">
        <w:rPr>
          <w:b/>
          <w:lang w:val="en-GB"/>
        </w:rPr>
        <w:t>2.3</w:t>
      </w:r>
    </w:p>
    <w:p w14:paraId="3B1BEA32" w14:textId="53EA9B98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loop:  </w:t>
      </w:r>
      <w:r>
        <w:rPr>
          <w:lang w:val="en-GB"/>
        </w:rPr>
        <w:tab/>
      </w:r>
      <w:r w:rsidRPr="00994822">
        <w:rPr>
          <w:lang w:val="en-GB"/>
        </w:rPr>
        <w:t xml:space="preserve"> </w:t>
      </w:r>
      <w:proofErr w:type="spellStart"/>
      <w:r w:rsidRPr="00994822">
        <w:rPr>
          <w:lang w:val="en-GB"/>
        </w:rPr>
        <w:t>dmul</w:t>
      </w:r>
      <w:proofErr w:type="spellEnd"/>
      <w:r w:rsidRPr="00994822">
        <w:rPr>
          <w:lang w:val="en-GB"/>
        </w:rPr>
        <w:t xml:space="preserve">     $12, $12, $5</w:t>
      </w:r>
    </w:p>
    <w:p w14:paraId="1313742F" w14:textId="2A7893AF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</w:t>
      </w:r>
      <w:r>
        <w:rPr>
          <w:lang w:val="en-GB"/>
        </w:rPr>
        <w:tab/>
      </w:r>
      <w:r w:rsidRPr="00994822">
        <w:rPr>
          <w:lang w:val="en-GB"/>
        </w:rPr>
        <w:t xml:space="preserve"> </w:t>
      </w:r>
      <w:proofErr w:type="spellStart"/>
      <w:r w:rsidRPr="00994822">
        <w:rPr>
          <w:lang w:val="en-GB"/>
        </w:rPr>
        <w:t>lw</w:t>
      </w:r>
      <w:proofErr w:type="spellEnd"/>
      <w:r w:rsidRPr="00994822">
        <w:rPr>
          <w:lang w:val="en-GB"/>
        </w:rPr>
        <w:t xml:space="preserve">       </w:t>
      </w:r>
      <w:r w:rsidR="00A00B23">
        <w:rPr>
          <w:lang w:val="en-GB"/>
        </w:rPr>
        <w:t xml:space="preserve">   </w:t>
      </w:r>
      <w:r w:rsidRPr="00994822">
        <w:rPr>
          <w:lang w:val="en-GB"/>
        </w:rPr>
        <w:t>$16, 0($1)</w:t>
      </w:r>
    </w:p>
    <w:p w14:paraId="6C5CDC2E" w14:textId="279D622D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</w:t>
      </w:r>
      <w:r>
        <w:rPr>
          <w:lang w:val="en-GB"/>
        </w:rPr>
        <w:tab/>
      </w:r>
      <w:r w:rsidRPr="00994822">
        <w:rPr>
          <w:lang w:val="en-GB"/>
        </w:rPr>
        <w:t xml:space="preserve"> </w:t>
      </w:r>
      <w:proofErr w:type="spellStart"/>
      <w:r w:rsidRPr="00994822">
        <w:rPr>
          <w:lang w:val="en-GB"/>
        </w:rPr>
        <w:t>dadd</w:t>
      </w:r>
      <w:proofErr w:type="spellEnd"/>
      <w:r w:rsidRPr="00994822">
        <w:rPr>
          <w:lang w:val="en-GB"/>
        </w:rPr>
        <w:t xml:space="preserve">     $7, $4, $3</w:t>
      </w:r>
    </w:p>
    <w:p w14:paraId="4177B7E3" w14:textId="6EC67A69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dadd</w:t>
      </w:r>
      <w:proofErr w:type="spellEnd"/>
      <w:r w:rsidRPr="00994822">
        <w:rPr>
          <w:lang w:val="en-GB"/>
        </w:rPr>
        <w:t xml:space="preserve">     </w:t>
      </w:r>
      <w:r w:rsidR="00A00B23">
        <w:rPr>
          <w:lang w:val="en-GB"/>
        </w:rPr>
        <w:t xml:space="preserve"> </w:t>
      </w:r>
      <w:r w:rsidRPr="00994822">
        <w:rPr>
          <w:lang w:val="en-GB"/>
        </w:rPr>
        <w:t>$7, $7, $3</w:t>
      </w:r>
    </w:p>
    <w:p w14:paraId="28D65DF3" w14:textId="4F53062E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daddi</w:t>
      </w:r>
      <w:proofErr w:type="spellEnd"/>
      <w:r w:rsidRPr="00994822">
        <w:rPr>
          <w:lang w:val="en-GB"/>
        </w:rPr>
        <w:t xml:space="preserve">    </w:t>
      </w:r>
      <w:r w:rsidR="00A00B23">
        <w:rPr>
          <w:lang w:val="en-GB"/>
        </w:rPr>
        <w:t xml:space="preserve"> </w:t>
      </w:r>
      <w:r w:rsidRPr="00994822">
        <w:rPr>
          <w:lang w:val="en-GB"/>
        </w:rPr>
        <w:t xml:space="preserve">$4, $3, 0 </w:t>
      </w:r>
    </w:p>
    <w:p w14:paraId="42DF0EFD" w14:textId="3F20EC40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daddi</w:t>
      </w:r>
      <w:proofErr w:type="spellEnd"/>
      <w:r w:rsidRPr="00994822">
        <w:rPr>
          <w:lang w:val="en-GB"/>
        </w:rPr>
        <w:t xml:space="preserve">   </w:t>
      </w:r>
      <w:r w:rsidR="00A00B23">
        <w:rPr>
          <w:lang w:val="en-GB"/>
        </w:rPr>
        <w:t xml:space="preserve"> </w:t>
      </w:r>
      <w:r w:rsidRPr="00994822">
        <w:rPr>
          <w:lang w:val="en-GB"/>
        </w:rPr>
        <w:t xml:space="preserve"> $3, $2, 0</w:t>
      </w:r>
    </w:p>
    <w:p w14:paraId="3CDF5061" w14:textId="6D142F69" w:rsid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daddi</w:t>
      </w:r>
      <w:proofErr w:type="spellEnd"/>
      <w:r w:rsidRPr="00994822">
        <w:rPr>
          <w:lang w:val="en-GB"/>
        </w:rPr>
        <w:t xml:space="preserve">    </w:t>
      </w:r>
      <w:r w:rsidR="00A00B23">
        <w:rPr>
          <w:lang w:val="en-GB"/>
        </w:rPr>
        <w:t xml:space="preserve"> </w:t>
      </w:r>
      <w:r w:rsidRPr="00994822">
        <w:rPr>
          <w:lang w:val="en-GB"/>
        </w:rPr>
        <w:t xml:space="preserve">$2, $7, 0 </w:t>
      </w:r>
    </w:p>
    <w:p w14:paraId="1F2A356C" w14:textId="3A6BB905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dsub</w:t>
      </w:r>
      <w:proofErr w:type="spellEnd"/>
      <w:r w:rsidRPr="00994822">
        <w:rPr>
          <w:lang w:val="en-GB"/>
        </w:rPr>
        <w:t xml:space="preserve">     </w:t>
      </w:r>
      <w:r w:rsidR="00A00B23">
        <w:rPr>
          <w:lang w:val="en-GB"/>
        </w:rPr>
        <w:t xml:space="preserve"> </w:t>
      </w:r>
      <w:r w:rsidRPr="00994822">
        <w:rPr>
          <w:lang w:val="en-GB"/>
        </w:rPr>
        <w:t>$12, $12, $16</w:t>
      </w:r>
    </w:p>
    <w:p w14:paraId="37A6755C" w14:textId="51A5C19E" w:rsidR="00A00B23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daddi</w:t>
      </w:r>
      <w:proofErr w:type="spellEnd"/>
      <w:r w:rsidRPr="00994822">
        <w:rPr>
          <w:lang w:val="en-GB"/>
        </w:rPr>
        <w:t xml:space="preserve">    </w:t>
      </w:r>
      <w:r w:rsidR="00A00B23">
        <w:rPr>
          <w:lang w:val="en-GB"/>
        </w:rPr>
        <w:t xml:space="preserve"> </w:t>
      </w:r>
      <w:r w:rsidRPr="00994822">
        <w:rPr>
          <w:lang w:val="en-GB"/>
        </w:rPr>
        <w:t>$5, $5, 1</w:t>
      </w:r>
    </w:p>
    <w:p w14:paraId="6A545057" w14:textId="5F01AB34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daddi</w:t>
      </w:r>
      <w:proofErr w:type="spellEnd"/>
      <w:r w:rsidRPr="00994822">
        <w:rPr>
          <w:lang w:val="en-GB"/>
        </w:rPr>
        <w:t xml:space="preserve">    </w:t>
      </w:r>
      <w:r w:rsidR="00A00B23">
        <w:rPr>
          <w:lang w:val="en-GB"/>
        </w:rPr>
        <w:t xml:space="preserve"> </w:t>
      </w:r>
      <w:r w:rsidRPr="00994822">
        <w:rPr>
          <w:lang w:val="en-GB"/>
        </w:rPr>
        <w:t>$1, $1, 8</w:t>
      </w:r>
    </w:p>
    <w:p w14:paraId="75AF899E" w14:textId="6E770199" w:rsid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bne</w:t>
      </w:r>
      <w:proofErr w:type="spellEnd"/>
      <w:r w:rsidRPr="00994822">
        <w:rPr>
          <w:lang w:val="en-GB"/>
        </w:rPr>
        <w:t xml:space="preserve">      </w:t>
      </w:r>
      <w:r w:rsidR="00A00B23">
        <w:rPr>
          <w:lang w:val="en-GB"/>
        </w:rPr>
        <w:t xml:space="preserve">  </w:t>
      </w:r>
      <w:r w:rsidRPr="00994822">
        <w:rPr>
          <w:lang w:val="en-GB"/>
        </w:rPr>
        <w:t>$6, $5, loop</w:t>
      </w:r>
    </w:p>
    <w:p w14:paraId="1257F8A5" w14:textId="77777777" w:rsidR="00A00B23" w:rsidRPr="00994822" w:rsidRDefault="00A00B23" w:rsidP="00994822">
      <w:pPr>
        <w:rPr>
          <w:lang w:val="en-GB"/>
        </w:rPr>
      </w:pPr>
      <w:bookmarkStart w:id="0" w:name="_GoBack"/>
      <w:bookmarkEnd w:id="0"/>
    </w:p>
    <w:p w14:paraId="6A3F632A" w14:textId="523F9B89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sw</w:t>
      </w:r>
      <w:proofErr w:type="spellEnd"/>
      <w:r w:rsidRPr="00994822">
        <w:rPr>
          <w:lang w:val="en-GB"/>
        </w:rPr>
        <w:t xml:space="preserve">       </w:t>
      </w:r>
      <w:r w:rsidR="00A00B23">
        <w:rPr>
          <w:lang w:val="en-GB"/>
        </w:rPr>
        <w:t xml:space="preserve">   </w:t>
      </w:r>
      <w:r w:rsidRPr="00994822">
        <w:rPr>
          <w:lang w:val="en-GB"/>
        </w:rPr>
        <w:t xml:space="preserve">$12, </w:t>
      </w:r>
      <w:proofErr w:type="gramStart"/>
      <w:r w:rsidRPr="00994822">
        <w:rPr>
          <w:lang w:val="en-GB"/>
        </w:rPr>
        <w:t>fact(</w:t>
      </w:r>
      <w:proofErr w:type="gramEnd"/>
      <w:r w:rsidRPr="00994822">
        <w:rPr>
          <w:lang w:val="en-GB"/>
        </w:rPr>
        <w:t>$0)</w:t>
      </w:r>
    </w:p>
    <w:p w14:paraId="1CCC2A56" w14:textId="3E75F4DC" w:rsidR="00994822" w:rsidRPr="00994822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994822">
        <w:rPr>
          <w:lang w:val="en-GB"/>
        </w:rPr>
        <w:t>sw</w:t>
      </w:r>
      <w:proofErr w:type="spellEnd"/>
      <w:r w:rsidRPr="00994822">
        <w:rPr>
          <w:lang w:val="en-GB"/>
        </w:rPr>
        <w:t xml:space="preserve">       </w:t>
      </w:r>
      <w:r w:rsidR="00A00B23">
        <w:rPr>
          <w:lang w:val="en-GB"/>
        </w:rPr>
        <w:t xml:space="preserve">   </w:t>
      </w:r>
      <w:r w:rsidRPr="00994822">
        <w:rPr>
          <w:lang w:val="en-GB"/>
        </w:rPr>
        <w:t xml:space="preserve">$7, </w:t>
      </w:r>
      <w:proofErr w:type="gramStart"/>
      <w:r w:rsidRPr="00994822">
        <w:rPr>
          <w:lang w:val="en-GB"/>
        </w:rPr>
        <w:t>rec(</w:t>
      </w:r>
      <w:proofErr w:type="gramEnd"/>
      <w:r w:rsidRPr="00994822">
        <w:rPr>
          <w:lang w:val="en-GB"/>
        </w:rPr>
        <w:t>$0)</w:t>
      </w:r>
    </w:p>
    <w:p w14:paraId="3227D372" w14:textId="3BD9E8E5" w:rsidR="005D3834" w:rsidRDefault="00994822" w:rsidP="00994822">
      <w:pPr>
        <w:rPr>
          <w:lang w:val="en-GB"/>
        </w:rPr>
      </w:pPr>
      <w:r w:rsidRPr="00994822">
        <w:rPr>
          <w:lang w:val="en-GB"/>
        </w:rPr>
        <w:t xml:space="preserve">        </w:t>
      </w:r>
      <w:r>
        <w:rPr>
          <w:lang w:val="en-GB"/>
        </w:rPr>
        <w:tab/>
      </w:r>
      <w:r w:rsidRPr="00994822">
        <w:rPr>
          <w:lang w:val="en-GB"/>
        </w:rPr>
        <w:t>halt</w:t>
      </w:r>
    </w:p>
    <w:p w14:paraId="5449141C" w14:textId="525C07EF" w:rsidR="00A00B23" w:rsidRPr="00A00B23" w:rsidRDefault="00A00B23" w:rsidP="00994822">
      <w:pPr>
        <w:rPr>
          <w:b/>
          <w:lang w:val="en-GB"/>
        </w:rPr>
      </w:pPr>
      <w:r w:rsidRPr="00A00B23">
        <w:rPr>
          <w:b/>
          <w:lang w:val="en-GB"/>
        </w:rPr>
        <w:t>2.4</w:t>
      </w:r>
    </w:p>
    <w:p w14:paraId="7EBE6BF1" w14:textId="085AFF65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loop: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dmul</w:t>
      </w:r>
      <w:proofErr w:type="spellEnd"/>
      <w:r w:rsidRPr="00A00B23">
        <w:rPr>
          <w:lang w:val="en-GB"/>
        </w:rPr>
        <w:t xml:space="preserve">     $12, $12, $5</w:t>
      </w:r>
    </w:p>
    <w:p w14:paraId="6A40079E" w14:textId="70D0D224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lw</w:t>
      </w:r>
      <w:proofErr w:type="spellEnd"/>
      <w:r w:rsidRPr="00A00B23">
        <w:rPr>
          <w:lang w:val="en-GB"/>
        </w:rPr>
        <w:t xml:space="preserve">       </w:t>
      </w:r>
      <w:r>
        <w:rPr>
          <w:lang w:val="en-GB"/>
        </w:rPr>
        <w:t xml:space="preserve">   </w:t>
      </w:r>
      <w:r w:rsidRPr="00A00B23">
        <w:rPr>
          <w:lang w:val="en-GB"/>
        </w:rPr>
        <w:t>$16, 0($1)</w:t>
      </w:r>
    </w:p>
    <w:p w14:paraId="35711709" w14:textId="5B7EA2C2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</w:t>
      </w:r>
      <w:proofErr w:type="spellEnd"/>
      <w:r w:rsidRPr="00A00B23">
        <w:rPr>
          <w:lang w:val="en-GB"/>
        </w:rPr>
        <w:t xml:space="preserve">     $7, $4, $3</w:t>
      </w:r>
    </w:p>
    <w:p w14:paraId="4E8D778E" w14:textId="67CF8D34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</w:t>
      </w:r>
      <w:proofErr w:type="spellEnd"/>
      <w:r w:rsidRPr="00A00B23">
        <w:rPr>
          <w:lang w:val="en-GB"/>
        </w:rPr>
        <w:t xml:space="preserve">     $7, $7, $3</w:t>
      </w:r>
    </w:p>
    <w:p w14:paraId="3886FC6C" w14:textId="77777777" w:rsid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$4, $3, 0 </w:t>
      </w:r>
    </w:p>
    <w:p w14:paraId="6EFD4BC4" w14:textId="7741F5FE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$3, $2, 0 </w:t>
      </w:r>
    </w:p>
    <w:p w14:paraId="0F1346FD" w14:textId="77777777" w:rsid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$2, $7, 0</w:t>
      </w:r>
    </w:p>
    <w:p w14:paraId="5C755D90" w14:textId="2069006C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dsub</w:t>
      </w:r>
      <w:proofErr w:type="spellEnd"/>
      <w:r w:rsidRPr="00A00B23">
        <w:rPr>
          <w:lang w:val="en-GB"/>
        </w:rPr>
        <w:t xml:space="preserve">     $12, $12, $16</w:t>
      </w:r>
    </w:p>
    <w:p w14:paraId="2564731B" w14:textId="774204B9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$5, $5, 1</w:t>
      </w:r>
    </w:p>
    <w:p w14:paraId="2FA92BA0" w14:textId="3ABC3713" w:rsidR="00A00B23" w:rsidRDefault="00A00B23" w:rsidP="00A00B23">
      <w:r w:rsidRPr="00A00B23">
        <w:rPr>
          <w:lang w:val="en-GB"/>
        </w:rPr>
        <w:t xml:space="preserve">       </w:t>
      </w:r>
      <w:r w:rsidRPr="00A00B23">
        <w:rPr>
          <w:lang w:val="en-GB"/>
        </w:rPr>
        <w:tab/>
      </w:r>
      <w:proofErr w:type="spellStart"/>
      <w:r>
        <w:t>daddi</w:t>
      </w:r>
      <w:proofErr w:type="spellEnd"/>
      <w:r>
        <w:t xml:space="preserve">    $1, $1, 8</w:t>
      </w:r>
    </w:p>
    <w:p w14:paraId="153EB192" w14:textId="709EDD5C" w:rsidR="00A00B23" w:rsidRDefault="00A00B23" w:rsidP="00A00B23"/>
    <w:p w14:paraId="78C2F6F8" w14:textId="6A897676" w:rsidR="00A00B23" w:rsidRDefault="00A00B23" w:rsidP="00A00B23">
      <w:r>
        <w:tab/>
        <w:t>(repetido 5 vezes, num total de 7 vezes incluindo os dois que estão presentes)</w:t>
      </w:r>
    </w:p>
    <w:p w14:paraId="2CB11A71" w14:textId="77777777" w:rsidR="00A00B23" w:rsidRDefault="00A00B23" w:rsidP="00A00B23">
      <w:pPr>
        <w:ind w:firstLine="720"/>
      </w:pPr>
    </w:p>
    <w:p w14:paraId="19B73F21" w14:textId="77777777" w:rsidR="00A00B23" w:rsidRDefault="00A00B23" w:rsidP="00A00B23">
      <w:pPr>
        <w:ind w:firstLine="720"/>
      </w:pPr>
    </w:p>
    <w:p w14:paraId="1C51DF88" w14:textId="1CBC24B6" w:rsidR="00A00B23" w:rsidRPr="00A00B23" w:rsidRDefault="00A00B23" w:rsidP="00A00B23">
      <w:pPr>
        <w:ind w:firstLine="720"/>
      </w:pPr>
      <w:proofErr w:type="spellStart"/>
      <w:r w:rsidRPr="00A00B23">
        <w:lastRenderedPageBreak/>
        <w:t>dmul</w:t>
      </w:r>
      <w:proofErr w:type="spellEnd"/>
      <w:r w:rsidRPr="00A00B23">
        <w:t xml:space="preserve">     $12, $12, $5</w:t>
      </w:r>
    </w:p>
    <w:p w14:paraId="0BF918A3" w14:textId="73986B61" w:rsidR="00A00B23" w:rsidRPr="00A00B23" w:rsidRDefault="00A00B23" w:rsidP="00A00B23">
      <w:pPr>
        <w:rPr>
          <w:lang w:val="en-GB"/>
        </w:rPr>
      </w:pPr>
      <w:r w:rsidRPr="00A00B23">
        <w:t xml:space="preserve">      </w:t>
      </w:r>
      <w:r w:rsidRPr="00A00B23">
        <w:tab/>
      </w:r>
      <w:r w:rsidRPr="00A00B23">
        <w:t xml:space="preserve"> </w:t>
      </w:r>
      <w:proofErr w:type="spellStart"/>
      <w:r w:rsidRPr="00A00B23">
        <w:rPr>
          <w:lang w:val="en-GB"/>
        </w:rPr>
        <w:t>lw</w:t>
      </w:r>
      <w:proofErr w:type="spellEnd"/>
      <w:r w:rsidRPr="00A00B23">
        <w:rPr>
          <w:lang w:val="en-GB"/>
        </w:rPr>
        <w:t xml:space="preserve">       </w:t>
      </w:r>
      <w:r>
        <w:rPr>
          <w:lang w:val="en-GB"/>
        </w:rPr>
        <w:t xml:space="preserve">  </w:t>
      </w:r>
      <w:r w:rsidRPr="00A00B23">
        <w:rPr>
          <w:lang w:val="en-GB"/>
        </w:rPr>
        <w:t>$16, 0($1)</w:t>
      </w:r>
    </w:p>
    <w:p w14:paraId="6E32C97A" w14:textId="3D7D68C4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</w:t>
      </w:r>
      <w:proofErr w:type="spellEnd"/>
      <w:r w:rsidRPr="00A00B23">
        <w:rPr>
          <w:lang w:val="en-GB"/>
        </w:rPr>
        <w:t xml:space="preserve">     $7, $4, $3</w:t>
      </w:r>
    </w:p>
    <w:p w14:paraId="2D684A3A" w14:textId="467A8CB2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</w:t>
      </w:r>
      <w:proofErr w:type="spellEnd"/>
      <w:r w:rsidRPr="00A00B23">
        <w:rPr>
          <w:lang w:val="en-GB"/>
        </w:rPr>
        <w:t xml:space="preserve">     $7, $7, $3</w:t>
      </w:r>
    </w:p>
    <w:p w14:paraId="14F4651F" w14:textId="06A12EA9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$4, $3, 0</w:t>
      </w:r>
    </w:p>
    <w:p w14:paraId="7ED805C3" w14:textId="113B5E81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$3, $2, 0</w:t>
      </w:r>
    </w:p>
    <w:p w14:paraId="40621030" w14:textId="34F914E3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$2, $7, 0</w:t>
      </w:r>
    </w:p>
    <w:p w14:paraId="0D13CF24" w14:textId="54E3F8FA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dsub</w:t>
      </w:r>
      <w:proofErr w:type="spellEnd"/>
      <w:r w:rsidRPr="00A00B23">
        <w:rPr>
          <w:lang w:val="en-GB"/>
        </w:rPr>
        <w:t xml:space="preserve">     $12, $12, $16</w:t>
      </w:r>
    </w:p>
    <w:p w14:paraId="4BFE596A" w14:textId="71ADA9B4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$5, $5, 1</w:t>
      </w:r>
    </w:p>
    <w:p w14:paraId="7836FD43" w14:textId="74CCCA5D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$1, $1, 8</w:t>
      </w:r>
    </w:p>
    <w:p w14:paraId="20DE7BFC" w14:textId="6F7C386F" w:rsidR="00A00B23" w:rsidRDefault="00A00B23" w:rsidP="00A00B23">
      <w:pPr>
        <w:ind w:firstLine="720"/>
        <w:rPr>
          <w:lang w:val="en-GB"/>
        </w:rPr>
      </w:pPr>
      <w:proofErr w:type="spellStart"/>
      <w:r w:rsidRPr="00A00B23">
        <w:rPr>
          <w:lang w:val="en-GB"/>
        </w:rPr>
        <w:t>bne</w:t>
      </w:r>
      <w:proofErr w:type="spellEnd"/>
      <w:r w:rsidRPr="00A00B23">
        <w:rPr>
          <w:lang w:val="en-GB"/>
        </w:rPr>
        <w:t xml:space="preserve">      </w:t>
      </w:r>
      <w:r>
        <w:rPr>
          <w:lang w:val="en-GB"/>
        </w:rPr>
        <w:t xml:space="preserve"> </w:t>
      </w:r>
      <w:r w:rsidRPr="00A00B23">
        <w:rPr>
          <w:lang w:val="en-GB"/>
        </w:rPr>
        <w:t>$6, $5, loop</w:t>
      </w:r>
    </w:p>
    <w:p w14:paraId="0B8DF4D6" w14:textId="77777777" w:rsidR="00A00B23" w:rsidRDefault="00A00B23" w:rsidP="00A00B23">
      <w:pPr>
        <w:ind w:firstLine="720"/>
        <w:rPr>
          <w:lang w:val="en-GB"/>
        </w:rPr>
      </w:pPr>
    </w:p>
    <w:p w14:paraId="41874BA0" w14:textId="585881DD" w:rsidR="00A00B23" w:rsidRPr="00A00B23" w:rsidRDefault="00A00B23" w:rsidP="00A00B23">
      <w:pPr>
        <w:ind w:firstLine="720"/>
        <w:rPr>
          <w:lang w:val="en-GB"/>
        </w:rPr>
      </w:pPr>
      <w:proofErr w:type="spellStart"/>
      <w:r w:rsidRPr="00A00B23">
        <w:rPr>
          <w:lang w:val="en-GB"/>
        </w:rPr>
        <w:t>sw</w:t>
      </w:r>
      <w:proofErr w:type="spellEnd"/>
      <w:r w:rsidRPr="00A00B23">
        <w:rPr>
          <w:lang w:val="en-GB"/>
        </w:rPr>
        <w:t xml:space="preserve">       </w:t>
      </w:r>
      <w:r>
        <w:rPr>
          <w:lang w:val="en-GB"/>
        </w:rPr>
        <w:t xml:space="preserve">  </w:t>
      </w:r>
      <w:r w:rsidRPr="00A00B23">
        <w:rPr>
          <w:lang w:val="en-GB"/>
        </w:rPr>
        <w:t xml:space="preserve">$12, </w:t>
      </w:r>
      <w:proofErr w:type="gramStart"/>
      <w:r w:rsidRPr="00A00B23">
        <w:rPr>
          <w:lang w:val="en-GB"/>
        </w:rPr>
        <w:t>fact(</w:t>
      </w:r>
      <w:proofErr w:type="gramEnd"/>
      <w:r w:rsidRPr="00A00B23">
        <w:rPr>
          <w:lang w:val="en-GB"/>
        </w:rPr>
        <w:t xml:space="preserve">$0)  </w:t>
      </w:r>
    </w:p>
    <w:p w14:paraId="7E6D1821" w14:textId="364F88F9" w:rsidR="00A00B23" w:rsidRPr="00A00B23" w:rsidRDefault="00A00B23" w:rsidP="00A00B23">
      <w:pPr>
        <w:ind w:firstLine="720"/>
        <w:rPr>
          <w:lang w:val="en-GB"/>
        </w:rPr>
      </w:pPr>
      <w:proofErr w:type="spellStart"/>
      <w:r w:rsidRPr="00A00B23">
        <w:rPr>
          <w:lang w:val="en-GB"/>
        </w:rPr>
        <w:t>sw</w:t>
      </w:r>
      <w:proofErr w:type="spellEnd"/>
      <w:r w:rsidRPr="00A00B23">
        <w:rPr>
          <w:lang w:val="en-GB"/>
        </w:rPr>
        <w:t xml:space="preserve">       </w:t>
      </w:r>
      <w:r>
        <w:rPr>
          <w:lang w:val="en-GB"/>
        </w:rPr>
        <w:t xml:space="preserve">  </w:t>
      </w:r>
      <w:r w:rsidRPr="00A00B23">
        <w:rPr>
          <w:lang w:val="en-GB"/>
        </w:rPr>
        <w:t xml:space="preserve">$7, </w:t>
      </w:r>
      <w:proofErr w:type="gramStart"/>
      <w:r w:rsidRPr="00A00B23">
        <w:rPr>
          <w:lang w:val="en-GB"/>
        </w:rPr>
        <w:t>rec(</w:t>
      </w:r>
      <w:proofErr w:type="gramEnd"/>
      <w:r w:rsidRPr="00A00B23">
        <w:rPr>
          <w:lang w:val="en-GB"/>
        </w:rPr>
        <w:t xml:space="preserve">$0)  </w:t>
      </w:r>
    </w:p>
    <w:p w14:paraId="7972913A" w14:textId="3B3A6863" w:rsidR="00A00B23" w:rsidRDefault="00A00B23" w:rsidP="00A00B23">
      <w:pPr>
        <w:ind w:firstLine="720"/>
        <w:rPr>
          <w:lang w:val="en-GB"/>
        </w:rPr>
      </w:pPr>
      <w:r w:rsidRPr="00A00B23">
        <w:rPr>
          <w:lang w:val="en-GB"/>
        </w:rPr>
        <w:t>halt</w:t>
      </w:r>
    </w:p>
    <w:p w14:paraId="7AF939E0" w14:textId="1C52EB08" w:rsidR="00A00B23" w:rsidRPr="00A00B23" w:rsidRDefault="00A00B23" w:rsidP="00A00B23">
      <w:pPr>
        <w:rPr>
          <w:b/>
          <w:lang w:val="en-GB"/>
        </w:rPr>
      </w:pPr>
      <w:r w:rsidRPr="00A00B23">
        <w:rPr>
          <w:b/>
          <w:lang w:val="en-GB"/>
        </w:rPr>
        <w:t>2.5</w:t>
      </w:r>
    </w:p>
    <w:p w14:paraId="432B9355" w14:textId="11B02016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loop: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dmul</w:t>
      </w:r>
      <w:proofErr w:type="spellEnd"/>
      <w:r w:rsidRPr="00A00B23">
        <w:rPr>
          <w:lang w:val="en-GB"/>
        </w:rPr>
        <w:t xml:space="preserve">     $12, $12, $5  </w:t>
      </w:r>
    </w:p>
    <w:p w14:paraId="572759FC" w14:textId="4AC383CB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lw</w:t>
      </w:r>
      <w:proofErr w:type="spellEnd"/>
      <w:r w:rsidRPr="00A00B23">
        <w:rPr>
          <w:lang w:val="en-GB"/>
        </w:rPr>
        <w:t xml:space="preserve">       </w:t>
      </w:r>
      <w:r>
        <w:rPr>
          <w:lang w:val="en-GB"/>
        </w:rPr>
        <w:t xml:space="preserve">   </w:t>
      </w:r>
      <w:r w:rsidRPr="00A00B23">
        <w:rPr>
          <w:lang w:val="en-GB"/>
        </w:rPr>
        <w:t xml:space="preserve">$16, 0($1)  </w:t>
      </w:r>
    </w:p>
    <w:p w14:paraId="1BB40FE9" w14:textId="5321EF4E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</w:t>
      </w:r>
      <w:proofErr w:type="spellEnd"/>
      <w:r w:rsidRPr="00A00B23">
        <w:rPr>
          <w:lang w:val="en-GB"/>
        </w:rPr>
        <w:t xml:space="preserve">     $7, $4, $3  </w:t>
      </w:r>
    </w:p>
    <w:p w14:paraId="65D31EAE" w14:textId="22B400D1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</w:t>
      </w:r>
      <w:proofErr w:type="spellEnd"/>
      <w:r w:rsidRPr="00A00B23">
        <w:rPr>
          <w:lang w:val="en-GB"/>
        </w:rPr>
        <w:t xml:space="preserve">     $7, $7, $3  </w:t>
      </w:r>
    </w:p>
    <w:p w14:paraId="6F4CEC86" w14:textId="74205859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$4, $3, 0 </w:t>
      </w:r>
    </w:p>
    <w:p w14:paraId="64791749" w14:textId="77777777" w:rsid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$3, $2, 0</w:t>
      </w:r>
    </w:p>
    <w:p w14:paraId="78A6C79C" w14:textId="49A3D6D1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$2, $7, 0  </w:t>
      </w:r>
    </w:p>
    <w:p w14:paraId="3144946C" w14:textId="764D7372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 $5, $5, 1 </w:t>
      </w:r>
    </w:p>
    <w:p w14:paraId="7FB227B6" w14:textId="48278DC8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dsub</w:t>
      </w:r>
      <w:proofErr w:type="spellEnd"/>
      <w:r w:rsidRPr="00A00B23">
        <w:rPr>
          <w:lang w:val="en-GB"/>
        </w:rPr>
        <w:t xml:space="preserve">     $12, $12, $16</w:t>
      </w:r>
    </w:p>
    <w:p w14:paraId="70AA5B4A" w14:textId="5DA4DDFB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bne</w:t>
      </w:r>
      <w:proofErr w:type="spellEnd"/>
      <w:r w:rsidRPr="00A00B23">
        <w:rPr>
          <w:lang w:val="en-GB"/>
        </w:rPr>
        <w:t xml:space="preserve">      $6, $5, loop </w:t>
      </w:r>
    </w:p>
    <w:p w14:paraId="1D4213F3" w14:textId="747C70A5" w:rsid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daddi</w:t>
      </w:r>
      <w:proofErr w:type="spellEnd"/>
      <w:r w:rsidRPr="00A00B23">
        <w:rPr>
          <w:lang w:val="en-GB"/>
        </w:rPr>
        <w:t xml:space="preserve">   $1, $1, 8 </w:t>
      </w:r>
    </w:p>
    <w:p w14:paraId="64FA639F" w14:textId="77777777" w:rsidR="00A00B23" w:rsidRDefault="00A00B23" w:rsidP="00A00B23">
      <w:pPr>
        <w:rPr>
          <w:lang w:val="en-GB"/>
        </w:rPr>
      </w:pPr>
    </w:p>
    <w:p w14:paraId="395065AC" w14:textId="2D74E220" w:rsidR="00A00B23" w:rsidRPr="00A00B23" w:rsidRDefault="00A00B23" w:rsidP="00A00B23">
      <w:pPr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sw</w:t>
      </w:r>
      <w:proofErr w:type="spellEnd"/>
      <w:r w:rsidRPr="00A00B23">
        <w:rPr>
          <w:lang w:val="en-GB"/>
        </w:rPr>
        <w:t xml:space="preserve">       $12, </w:t>
      </w:r>
      <w:proofErr w:type="gramStart"/>
      <w:r w:rsidRPr="00A00B23">
        <w:rPr>
          <w:lang w:val="en-GB"/>
        </w:rPr>
        <w:t>fact(</w:t>
      </w:r>
      <w:proofErr w:type="gramEnd"/>
      <w:r w:rsidRPr="00A00B23">
        <w:rPr>
          <w:lang w:val="en-GB"/>
        </w:rPr>
        <w:t>$0)     ; Store factorial result</w:t>
      </w:r>
    </w:p>
    <w:p w14:paraId="5C5946AF" w14:textId="7813A310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proofErr w:type="spellStart"/>
      <w:r w:rsidRPr="00A00B23">
        <w:rPr>
          <w:lang w:val="en-GB"/>
        </w:rPr>
        <w:t>sw</w:t>
      </w:r>
      <w:proofErr w:type="spellEnd"/>
      <w:r w:rsidRPr="00A00B23">
        <w:rPr>
          <w:lang w:val="en-GB"/>
        </w:rPr>
        <w:t xml:space="preserve">       $7, </w:t>
      </w:r>
      <w:proofErr w:type="gramStart"/>
      <w:r w:rsidRPr="00A00B23">
        <w:rPr>
          <w:lang w:val="en-GB"/>
        </w:rPr>
        <w:t>rec(</w:t>
      </w:r>
      <w:proofErr w:type="gramEnd"/>
      <w:r w:rsidRPr="00A00B23">
        <w:rPr>
          <w:lang w:val="en-GB"/>
        </w:rPr>
        <w:t>$0)     ; Store recursive result</w:t>
      </w:r>
    </w:p>
    <w:p w14:paraId="692279AA" w14:textId="24639AEB" w:rsidR="00A00B23" w:rsidRPr="00A00B23" w:rsidRDefault="00A00B23" w:rsidP="00A00B23">
      <w:pPr>
        <w:rPr>
          <w:lang w:val="en-GB"/>
        </w:rPr>
      </w:pPr>
      <w:r w:rsidRPr="00A00B23">
        <w:rPr>
          <w:lang w:val="en-GB"/>
        </w:rPr>
        <w:t xml:space="preserve">        </w:t>
      </w:r>
      <w:r>
        <w:rPr>
          <w:lang w:val="en-GB"/>
        </w:rPr>
        <w:tab/>
      </w:r>
      <w:r w:rsidRPr="00A00B23">
        <w:rPr>
          <w:lang w:val="en-GB"/>
        </w:rPr>
        <w:t>halt</w:t>
      </w:r>
    </w:p>
    <w:sectPr w:rsidR="00A00B23" w:rsidRPr="00A00B2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D1684" w14:textId="77777777" w:rsidR="00455FA7" w:rsidRDefault="00455FA7">
      <w:pPr>
        <w:spacing w:after="0" w:line="240" w:lineRule="auto"/>
      </w:pPr>
      <w:r>
        <w:separator/>
      </w:r>
    </w:p>
  </w:endnote>
  <w:endnote w:type="continuationSeparator" w:id="0">
    <w:p w14:paraId="7A991654" w14:textId="77777777" w:rsidR="00455FA7" w:rsidRDefault="0045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D2F89" w14:textId="77777777" w:rsidR="00455FA7" w:rsidRDefault="00455FA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0D109AC" w14:textId="77777777" w:rsidR="00455FA7" w:rsidRDefault="00455F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D3834"/>
    <w:rsid w:val="00455FA7"/>
    <w:rsid w:val="005D3834"/>
    <w:rsid w:val="00994822"/>
    <w:rsid w:val="00A00B23"/>
    <w:rsid w:val="00A7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196B"/>
  <w15:docId w15:val="{837C627A-9058-4C8F-B206-CFD1E487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Lobo Fell</dc:creator>
  <dc:description/>
  <cp:lastModifiedBy>Lucas Fell</cp:lastModifiedBy>
  <cp:revision>2</cp:revision>
  <dcterms:created xsi:type="dcterms:W3CDTF">2018-12-05T20:52:00Z</dcterms:created>
  <dcterms:modified xsi:type="dcterms:W3CDTF">2018-12-05T20:52:00Z</dcterms:modified>
</cp:coreProperties>
</file>